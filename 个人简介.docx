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8A59" w14:textId="7EB01FE4" w:rsidR="001A4D2D" w:rsidRDefault="0041645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1F17950" wp14:editId="53368E56">
                <wp:simplePos x="0" y="0"/>
                <wp:positionH relativeFrom="column">
                  <wp:posOffset>28575</wp:posOffset>
                </wp:positionH>
                <wp:positionV relativeFrom="page">
                  <wp:posOffset>123190</wp:posOffset>
                </wp:positionV>
                <wp:extent cx="2095500" cy="88519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885190"/>
                          <a:chOff x="0" y="0"/>
                          <a:chExt cx="2095524" cy="885792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524" cy="885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04AE428" w14:textId="77777777" w:rsidR="001A4D2D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  <w:color w:val="7FA0C3"/>
                                </w:rPr>
                              </w:pPr>
                              <w:r>
                                <w:rPr>
                                  <w:rFonts w:ascii="Microsoft YaHei" w:hAnsi="Microsoft YaHei" w:hint="eastAsia"/>
                                  <w:color w:val="7FA0C3"/>
                                  <w:sz w:val="72"/>
                                  <w:szCs w:val="52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FA0C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1F17950" id="组合 4" o:spid="_x0000_s1026" style="position:absolute;left:0;text-align:left;margin-left:2.25pt;margin-top:9.7pt;width:165pt;height:69.7pt;z-index:251660288;mso-position-vertical-relative:page;mso-width-relative:margin" coordsize="20955,8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width:20955;height:8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04AE428" w14:textId="77777777" w:rsidR="001A4D2D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  <w:color w:val="7FA0C3"/>
                          </w:rPr>
                        </w:pPr>
                        <w:r>
                          <w:rPr>
                            <w:rFonts w:ascii="Microsoft YaHei" w:hAnsi="Microsoft YaHei" w:hint="eastAsia"/>
                            <w:color w:val="7FA0C3"/>
                            <w:sz w:val="72"/>
                            <w:szCs w:val="52"/>
                          </w:rPr>
                          <w:t>个人简历</w:t>
                        </w:r>
                      </w:p>
                    </w:txbxContent>
                  </v:textbox>
                </v:shape>
                <v:line id="直接连接符 7" o:spid="_x0000_s1028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" strokecolor="#7fa0c3" strokeweight="1.5pt"/>
                <w10:wrap anchory="page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C7B3F" wp14:editId="57DACD2D">
                <wp:simplePos x="0" y="0"/>
                <wp:positionH relativeFrom="column">
                  <wp:posOffset>-431165</wp:posOffset>
                </wp:positionH>
                <wp:positionV relativeFrom="paragraph">
                  <wp:posOffset>-450850</wp:posOffset>
                </wp:positionV>
                <wp:extent cx="7526655" cy="1072070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35" y="81280"/>
                          <a:ext cx="7526655" cy="10720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FAC15" id="矩形 11" o:spid="_x0000_s1026" style="position:absolute;margin-left:-33.95pt;margin-top:-35.5pt;width:592.65pt;height:84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" filled="f" stroked="f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2138FBC" wp14:editId="45C458FA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0" b="571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951124" w14:textId="77777777" w:rsidR="001A4D2D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Microsoft YaHei" w:hAnsi="Microsoft YaHei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icrosoft YaHei" w:hAnsi="Microsoft YaHei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Microsoft YaHei" w:hAnsi="Microsoft YaHei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F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138FBC" id="组合 15" o:spid="_x0000_s1029" style="position:absolute;left:0;text-align:left;margin-left:-5.25pt;margin-top:108.75pt;width:534pt;height:22.35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">
                <v:group id="组合 81" o:spid="_x0000_s103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" adj="-11796480,,5400" path="m1093154,r77999,l1406296,288031r-77999,l1093154,xm1030297,r39620,l1305060,288031r-39620,l1030297,xm,l1007060,r235143,288031l,288031,,xe" fillcolor="#7fa0c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5951124" w14:textId="77777777" w:rsidR="001A4D2D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Microsoft YaHei" w:hAnsi="Microsoft YaHei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icrosoft YaHei" w:hAnsi="Microsoft YaHei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Microsoft YaHei" w:hAnsi="Microsoft YaHei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" fillcolor="#7fa0c3" stroked="f"/>
                </v:group>
                <v:line id="直接连接符 14" o:spid="_x0000_s103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" strokecolor="#bfbfbf [2412]"/>
                <w10:wrap anchory="page"/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p w14:paraId="41A95A57" w14:textId="77777777" w:rsidR="001A4D2D" w:rsidRDefault="001A4D2D">
      <w:pPr>
        <w:adjustRightInd w:val="0"/>
        <w:snapToGrid w:val="0"/>
        <w:rPr>
          <w:rFonts w:hint="eastAsia"/>
        </w:rPr>
      </w:pPr>
    </w:p>
    <w:p w14:paraId="18FB8590" w14:textId="77777777" w:rsidR="001A4D2D" w:rsidRDefault="00000000">
      <w:pPr>
        <w:adjustRightInd w:val="0"/>
        <w:snapToGrid w:val="0"/>
        <w:rPr>
          <w:rFonts w:hint="eastAsia"/>
        </w:rPr>
      </w:pPr>
      <w:r>
        <w:rPr>
          <w:rFonts w:ascii="Microsoft YaHei" w:hAnsi="Microsoft YaHei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654FCA6" wp14:editId="756D4BE9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2096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H1nhCHYAAAACQEAAA8AAAAAAAAA&#10;AQAgAAAAIgAAAGRycy9kb3ducmV2LnhtbFBLAQIUABQAAAAIAIdO4kDs2ycBhAQAAN0RAAAOAAAA&#10;AAAAAAEAIAAAACcBAABkcnMvZTJvRG9jLnhtbFBLBQYAAAAABgAGAFkBAAAdCAAAAAA=&#10;">
                <o:lock v:ext="edit" aspectratio="f"/>
                <v:shape id="矩形 4" o:spid="_x0000_s1026" o:spt="100" style="position:absolute;left:0;top:0;height:190500;width:4572000;v-text-anchor:middle;" fillcolor="#7FA0C3" filled="t" stroked="f" coordsize="4391025,190500" o:gfxdata="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Qy4Jb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 [2412]" filled="t" stroked="f" coordsize="3308894,190500" o:gfxdata="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kpsvy5AAAA2wAA&#10;AA8AAAAAAAAAAQAgAAAAIgAAAGRycy9kb3ducmV2LnhtbFBLAQIUABQAAAAIAIdO4kAzLwWeOwAA&#10;ADkAAAAQAAAAAAAAAAEAIAAAAAgBAABkcnMvc2hhcGV4bWwueG1sUEsFBgAAAAAGAAYAWwEAALID&#10;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043FA382" w14:textId="77777777" w:rsidR="001A4D2D" w:rsidRDefault="00000000">
      <w:pPr>
        <w:adjustRightInd w:val="0"/>
        <w:snapToGrid w:val="0"/>
        <w:rPr>
          <w:rFonts w:hint="eastAsia"/>
        </w:rPr>
      </w:pPr>
      <w:r>
        <w:rPr>
          <w:rFonts w:ascii="Microsoft YaHei" w:hAnsi="Microsoft YaHei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D062127" wp14:editId="6F32CA94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1079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F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08pt;width:0pt;mso-position-vertical-relative:page;z-index:-251651072;mso-width-relative:page;mso-height-relative:page;" filled="f" stroked="t" coordsize="21600,21600" o:gfxdata="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MyKSv9cAAAAKAQAADwAA&#10;AAAAAAABACAAAAAiAAAAZHJzL2Rvd25yZXYueG1sUEsBAhQAFAAAAAgAh07iQAJfKmHeAQAAnAMA&#10;AA4AAAAAAAAAAQAgAAAAJgEAAGRycy9lMm9Eb2MueG1sUEsFBgAAAAAGAAYAWQEAAHYFAAAAAA==&#10;">
                <v:fill on="f" focussize="0,0"/>
                <v:stroke color="#7FA0C3 [3204]" joinstyle="round"/>
                <v:imagedata o:title=""/>
                <o:lock v:ext="edit" aspectratio="f"/>
              </v:line>
            </w:pict>
          </mc:Fallback>
        </mc:AlternateContent>
      </w:r>
    </w:p>
    <w:p w14:paraId="18705C90" w14:textId="77777777" w:rsidR="001A4D2D" w:rsidRDefault="001A4D2D">
      <w:pPr>
        <w:adjustRightInd w:val="0"/>
        <w:snapToGrid w:val="0"/>
        <w:rPr>
          <w:rFonts w:hint="eastAsia"/>
        </w:rPr>
      </w:pPr>
    </w:p>
    <w:p w14:paraId="299BCBD8" w14:textId="73B38E9B" w:rsidR="001A4D2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D86CB05" wp14:editId="30AFCB82">
                <wp:simplePos x="0" y="0"/>
                <wp:positionH relativeFrom="column">
                  <wp:posOffset>191311</wp:posOffset>
                </wp:positionH>
                <wp:positionV relativeFrom="paragraph">
                  <wp:posOffset>119556</wp:posOffset>
                </wp:positionV>
                <wp:extent cx="6147880" cy="1588851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7880" cy="1588851"/>
                          <a:chOff x="7508" y="2923"/>
                          <a:chExt cx="7322" cy="168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508" y="2923"/>
                            <a:ext cx="3514" cy="1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B2E701" w14:textId="5CD8701E" w:rsidR="001A4D2D" w:rsidRPr="00C21116" w:rsidRDefault="00000000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姓    名</w:t>
                              </w: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  <w:t>：</w:t>
                              </w:r>
                              <w:r w:rsidR="0041645F"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李毅民</w:t>
                              </w:r>
                            </w:p>
                            <w:p w14:paraId="42F09160" w14:textId="556ACF04" w:rsidR="001A4D2D" w:rsidRPr="00C21116" w:rsidRDefault="00000000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ascii="Microsoft YaHei" w:hAnsi="Microsoft YaHei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性    别：</w:t>
                              </w:r>
                              <w:r w:rsidR="0041645F"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男</w:t>
                              </w:r>
                            </w:p>
                            <w:p w14:paraId="093FF37E" w14:textId="4F9F04C8" w:rsidR="0041645F" w:rsidRPr="00C21116" w:rsidRDefault="0041645F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专    业：智能感知工程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17" y="2923"/>
                            <a:ext cx="3513" cy="1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D8FCB71" w14:textId="5E54BBC0" w:rsidR="001A4D2D" w:rsidRPr="00C21116" w:rsidRDefault="00000000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出生年月：200</w:t>
                              </w:r>
                              <w:r w:rsidR="0041645F"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8.02</w:t>
                              </w:r>
                            </w:p>
                            <w:p w14:paraId="607C5C81" w14:textId="0DA0CE77" w:rsidR="001A4D2D" w:rsidRPr="00C21116" w:rsidRDefault="00000000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电    话</w:t>
                              </w: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ab/>
                                <w:t>：</w:t>
                              </w:r>
                              <w:r w:rsidR="0041645F"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15015891448</w:t>
                              </w:r>
                            </w:p>
                            <w:p w14:paraId="1DF5B262" w14:textId="43BF1000" w:rsidR="001A4D2D" w:rsidRPr="00C21116" w:rsidRDefault="00000000">
                              <w:pPr>
                                <w:adjustRightInd w:val="0"/>
                                <w:snapToGrid w:val="0"/>
                                <w:spacing w:line="312" w:lineRule="auto"/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</w:pP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邮    箱：</w:t>
                              </w:r>
                              <w:r w:rsidR="0041645F"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4"/>
                                  <w:szCs w:val="24"/>
                                </w:rPr>
                                <w:t>1621889314@qq.com</w:t>
                              </w:r>
                              <w:r w:rsidRPr="00C21116">
                                <w:rPr>
                                  <w:rFonts w:ascii="Microsoft YaHei" w:hAnsi="Microsoft YaHei" w:hint="eastAsia"/>
                                  <w:color w:val="414141"/>
                                  <w:sz w:val="28"/>
                                  <w:szCs w:val="28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86CB05" id="组合 17" o:spid="_x0000_s1034" style="position:absolute;left:0;text-align:left;margin-left:15.05pt;margin-top:9.4pt;width:484.1pt;height:125.1pt;z-index:251668480;mso-width-relative:margin;mso-height-relative:margin" coordorigin="7508,2923" coordsize="7322,1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">
                <v:shape id="文本框 2" o:spid="_x0000_s1035" type="#_x0000_t202" style="position:absolute;left:7508;top:2923;width:3514;height:14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" filled="f" stroked="f">
                  <v:textbox>
                    <w:txbxContent>
                      <w:p w14:paraId="74B2E701" w14:textId="5CD8701E" w:rsidR="001A4D2D" w:rsidRPr="00C21116" w:rsidRDefault="00000000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</w:pP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姓    名</w:t>
                        </w: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ab/>
                          <w:t>：</w:t>
                        </w:r>
                        <w:r w:rsidR="0041645F"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李毅民</w:t>
                        </w:r>
                      </w:p>
                      <w:p w14:paraId="42F09160" w14:textId="556ACF04" w:rsidR="001A4D2D" w:rsidRPr="00C21116" w:rsidRDefault="00000000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ascii="Microsoft YaHei" w:hAnsi="Microsoft YaHei"/>
                            <w:color w:val="414141"/>
                            <w:sz w:val="24"/>
                            <w:szCs w:val="24"/>
                          </w:rPr>
                        </w:pP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性    别：</w:t>
                        </w:r>
                        <w:r w:rsidR="0041645F"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男</w:t>
                        </w:r>
                      </w:p>
                      <w:p w14:paraId="093FF37E" w14:textId="4F9F04C8" w:rsidR="0041645F" w:rsidRPr="00C21116" w:rsidRDefault="0041645F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</w:pP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专    业：智能感知工程</w:t>
                        </w:r>
                      </w:p>
                    </w:txbxContent>
                  </v:textbox>
                </v:shape>
                <v:shape id="文本框 2" o:spid="_x0000_s1036" type="#_x0000_t202" style="position:absolute;left:11317;top:2923;width:3513;height:1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" filled="f" stroked="f">
                  <v:textbox>
                    <w:txbxContent>
                      <w:p w14:paraId="0D8FCB71" w14:textId="5E54BBC0" w:rsidR="001A4D2D" w:rsidRPr="00C21116" w:rsidRDefault="00000000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</w:pP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出生年月：200</w:t>
                        </w:r>
                        <w:r w:rsidR="0041645F"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8.02</w:t>
                        </w:r>
                      </w:p>
                      <w:p w14:paraId="607C5C81" w14:textId="0DA0CE77" w:rsidR="001A4D2D" w:rsidRPr="00C21116" w:rsidRDefault="00000000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</w:pP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电    话</w:t>
                        </w: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ab/>
                          <w:t>：</w:t>
                        </w:r>
                        <w:r w:rsidR="0041645F"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15015891448</w:t>
                        </w:r>
                      </w:p>
                      <w:p w14:paraId="1DF5B262" w14:textId="43BF1000" w:rsidR="001A4D2D" w:rsidRPr="00C21116" w:rsidRDefault="00000000">
                        <w:pPr>
                          <w:adjustRightInd w:val="0"/>
                          <w:snapToGrid w:val="0"/>
                          <w:spacing w:line="312" w:lineRule="auto"/>
                          <w:rPr>
                            <w:rFonts w:hint="eastAsia"/>
                            <w:sz w:val="16"/>
                            <w:szCs w:val="16"/>
                          </w:rPr>
                        </w:pP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邮    箱：</w:t>
                        </w:r>
                        <w:r w:rsidR="0041645F" w:rsidRPr="00C21116">
                          <w:rPr>
                            <w:rFonts w:ascii="Microsoft YaHei" w:hAnsi="Microsoft YaHei" w:hint="eastAsia"/>
                            <w:color w:val="414141"/>
                            <w:sz w:val="24"/>
                            <w:szCs w:val="24"/>
                          </w:rPr>
                          <w:t>1621889314@qq.com</w:t>
                        </w:r>
                        <w:r w:rsidRPr="00C21116">
                          <w:rPr>
                            <w:rFonts w:ascii="Microsoft YaHei" w:hAnsi="Microsoft YaHei" w:hint="eastAsia"/>
                            <w:color w:val="414141"/>
                            <w:sz w:val="28"/>
                            <w:szCs w:val="28"/>
                          </w:rPr>
                          <w:tab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E7D48A" w14:textId="77777777" w:rsidR="001A4D2D" w:rsidRDefault="001A4D2D">
      <w:pPr>
        <w:adjustRightInd w:val="0"/>
        <w:snapToGrid w:val="0"/>
        <w:rPr>
          <w:rFonts w:hint="eastAsia"/>
        </w:rPr>
      </w:pPr>
    </w:p>
    <w:p w14:paraId="50D19F61" w14:textId="77777777" w:rsidR="001A4D2D" w:rsidRDefault="001A4D2D">
      <w:pPr>
        <w:adjustRightInd w:val="0"/>
        <w:snapToGrid w:val="0"/>
        <w:rPr>
          <w:rFonts w:hint="eastAsia"/>
        </w:rPr>
      </w:pPr>
    </w:p>
    <w:p w14:paraId="14DC1FA3" w14:textId="77777777" w:rsidR="001A4D2D" w:rsidRDefault="001A4D2D">
      <w:pPr>
        <w:adjustRightInd w:val="0"/>
        <w:snapToGrid w:val="0"/>
        <w:rPr>
          <w:rFonts w:hint="eastAsia"/>
        </w:rPr>
      </w:pPr>
    </w:p>
    <w:p w14:paraId="5BB66A0F" w14:textId="77777777" w:rsidR="001A4D2D" w:rsidRDefault="001A4D2D">
      <w:pPr>
        <w:adjustRightInd w:val="0"/>
        <w:snapToGrid w:val="0"/>
        <w:rPr>
          <w:rFonts w:hint="eastAsia"/>
        </w:rPr>
      </w:pPr>
    </w:p>
    <w:p w14:paraId="000FA3FC" w14:textId="77777777" w:rsidR="001A4D2D" w:rsidRDefault="001A4D2D">
      <w:pPr>
        <w:adjustRightInd w:val="0"/>
        <w:snapToGrid w:val="0"/>
        <w:rPr>
          <w:rFonts w:hint="eastAsia"/>
        </w:rPr>
      </w:pPr>
    </w:p>
    <w:p w14:paraId="7312A88D" w14:textId="77777777" w:rsidR="001A4D2D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A16C700" wp14:editId="76DD128E">
                <wp:simplePos x="0" y="0"/>
                <wp:positionH relativeFrom="column">
                  <wp:posOffset>-63500</wp:posOffset>
                </wp:positionH>
                <wp:positionV relativeFrom="page">
                  <wp:posOffset>3136265</wp:posOffset>
                </wp:positionV>
                <wp:extent cx="6781800" cy="283845"/>
                <wp:effectExtent l="0" t="0" r="0" b="571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A0C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189DA7" w14:textId="2DBE7399" w:rsidR="001A4D2D" w:rsidRDefault="0041645F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Microsoft YaHei" w:hAnsi="Microsoft YaHei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icrosoft YaHei" w:hAnsi="Microsoft YaHei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7FA0C3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6C700" id="组合 16" o:spid="_x0000_s1037" style="position:absolute;left:0;text-align:left;margin-left:-5pt;margin-top:246.9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">
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" adj="-11796480,,5400" path="m1093154,r77999,l1406296,288031r-77999,l1093154,xm1030297,r39620,l1305060,288031r-39620,l1030297,xm,l1007060,r235143,288031l,288031,,xe" fillcolor="#7fa0c3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E189DA7" w14:textId="2DBE7399" w:rsidR="001A4D2D" w:rsidRDefault="0041645F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Microsoft YaHei" w:hAnsi="Microsoft YaHei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icrosoft YaHei" w:hAnsi="Microsoft YaHei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个人介绍</w:t>
                          </w:r>
                        </w:p>
                      </w:txbxContent>
                    </v:textbox>
                  </v:shape>
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" fillcolor="#7fa0c3" stroked="f"/>
                </v:group>
                <v:line id="直接连接符 20" o:spid="_x0000_s104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" strokecolor="#bfbfbf [2412]"/>
                <w10:wrap anchory="page"/>
              </v:group>
            </w:pict>
          </mc:Fallback>
        </mc:AlternateContent>
      </w:r>
    </w:p>
    <w:p w14:paraId="2DD9174C" w14:textId="61BC1314" w:rsidR="001A4D2D" w:rsidRDefault="001A4D2D">
      <w:pPr>
        <w:adjustRightInd w:val="0"/>
        <w:snapToGrid w:val="0"/>
        <w:rPr>
          <w:rFonts w:hint="eastAsia"/>
        </w:rPr>
      </w:pPr>
    </w:p>
    <w:p w14:paraId="7C5F7946" w14:textId="2664C762" w:rsidR="001A4D2D" w:rsidRDefault="001A4D2D">
      <w:pPr>
        <w:adjustRightInd w:val="0"/>
        <w:snapToGrid w:val="0"/>
      </w:pPr>
    </w:p>
    <w:p w14:paraId="56FE5D9E" w14:textId="77777777" w:rsidR="0041645F" w:rsidRDefault="0041645F">
      <w:pPr>
        <w:adjustRightInd w:val="0"/>
        <w:snapToGrid w:val="0"/>
      </w:pPr>
    </w:p>
    <w:p w14:paraId="0A2F3B34" w14:textId="77777777" w:rsidR="0041645F" w:rsidRDefault="0041645F">
      <w:pPr>
        <w:adjustRightInd w:val="0"/>
        <w:snapToGrid w:val="0"/>
      </w:pPr>
    </w:p>
    <w:p w14:paraId="60B3CBFF" w14:textId="7F59106D" w:rsidR="0041645F" w:rsidRPr="00C21116" w:rsidRDefault="0041645F" w:rsidP="0041645F">
      <w:pPr>
        <w:adjustRightInd w:val="0"/>
        <w:snapToGrid w:val="0"/>
        <w:ind w:left="420" w:hangingChars="200" w:hanging="420"/>
        <w:rPr>
          <w:rFonts w:hint="eastAsia"/>
          <w:sz w:val="32"/>
          <w:szCs w:val="36"/>
        </w:rPr>
      </w:pPr>
      <w:r>
        <w:rPr>
          <w:rFonts w:hint="eastAsia"/>
        </w:rPr>
        <w:t xml:space="preserve">       </w:t>
      </w:r>
      <w:r w:rsidRPr="00C21116">
        <w:rPr>
          <w:rFonts w:hint="eastAsia"/>
          <w:sz w:val="32"/>
          <w:szCs w:val="36"/>
        </w:rPr>
        <w:t xml:space="preserve"> </w:t>
      </w:r>
      <w:r w:rsidRPr="00C21116">
        <w:rPr>
          <w:sz w:val="32"/>
          <w:szCs w:val="36"/>
        </w:rPr>
        <w:t>我是</w:t>
      </w:r>
      <w:r w:rsidRPr="00C21116">
        <w:rPr>
          <w:rFonts w:hint="eastAsia"/>
          <w:sz w:val="32"/>
          <w:szCs w:val="36"/>
        </w:rPr>
        <w:t>李毅民</w:t>
      </w:r>
      <w:r w:rsidRPr="00C21116">
        <w:rPr>
          <w:sz w:val="32"/>
          <w:szCs w:val="36"/>
        </w:rPr>
        <w:t>，</w:t>
      </w:r>
      <w:r w:rsidRPr="00C21116">
        <w:rPr>
          <w:rFonts w:hint="eastAsia"/>
          <w:sz w:val="32"/>
          <w:szCs w:val="36"/>
        </w:rPr>
        <w:t>我是</w:t>
      </w:r>
      <w:r w:rsidRPr="00C21116">
        <w:rPr>
          <w:rFonts w:hint="eastAsia"/>
          <w:sz w:val="32"/>
          <w:szCs w:val="36"/>
        </w:rPr>
        <w:t>26</w:t>
      </w:r>
      <w:r w:rsidRPr="00C21116">
        <w:rPr>
          <w:rFonts w:hint="eastAsia"/>
          <w:sz w:val="32"/>
          <w:szCs w:val="36"/>
        </w:rPr>
        <w:t>智能感知工程</w:t>
      </w:r>
      <w:r w:rsidRPr="00C21116">
        <w:rPr>
          <w:sz w:val="32"/>
          <w:szCs w:val="36"/>
        </w:rPr>
        <w:t>大一新生。我性格踏实、好奇心强，喜欢把课堂外学到的东西动手做出来。进入大学后，我主动自学了</w:t>
      </w:r>
      <w:r w:rsidRPr="00C21116">
        <w:rPr>
          <w:sz w:val="32"/>
          <w:szCs w:val="36"/>
        </w:rPr>
        <w:t xml:space="preserve"> Python </w:t>
      </w:r>
      <w:r w:rsidRPr="00C21116">
        <w:rPr>
          <w:sz w:val="32"/>
          <w:szCs w:val="36"/>
        </w:rPr>
        <w:t>和</w:t>
      </w:r>
      <w:r w:rsidRPr="00C21116">
        <w:rPr>
          <w:sz w:val="32"/>
          <w:szCs w:val="36"/>
        </w:rPr>
        <w:t xml:space="preserve"> OpenCV </w:t>
      </w:r>
      <w:r w:rsidRPr="00C21116">
        <w:rPr>
          <w:sz w:val="32"/>
          <w:szCs w:val="36"/>
        </w:rPr>
        <w:t>基础，并正在尝试完成一个</w:t>
      </w:r>
      <w:r w:rsidRPr="00C21116">
        <w:rPr>
          <w:sz w:val="32"/>
          <w:szCs w:val="36"/>
        </w:rPr>
        <w:t>“</w:t>
      </w:r>
      <w:r w:rsidRPr="00C21116">
        <w:rPr>
          <w:sz w:val="32"/>
          <w:szCs w:val="36"/>
        </w:rPr>
        <w:t>合像式测距仪</w:t>
      </w:r>
      <w:r w:rsidRPr="00C21116">
        <w:rPr>
          <w:sz w:val="32"/>
          <w:szCs w:val="36"/>
        </w:rPr>
        <w:t>”</w:t>
      </w:r>
      <w:r w:rsidRPr="00C21116">
        <w:rPr>
          <w:sz w:val="32"/>
          <w:szCs w:val="36"/>
        </w:rPr>
        <w:t>小项目：用两个</w:t>
      </w:r>
      <w:r w:rsidRPr="00C21116">
        <w:rPr>
          <w:sz w:val="32"/>
          <w:szCs w:val="36"/>
        </w:rPr>
        <w:t xml:space="preserve"> USB </w:t>
      </w:r>
      <w:r w:rsidRPr="00C21116">
        <w:rPr>
          <w:sz w:val="32"/>
          <w:szCs w:val="36"/>
        </w:rPr>
        <w:t>摄像头模拟双目视觉，通过颜色识别</w:t>
      </w:r>
      <w:r w:rsidRPr="00C21116">
        <w:rPr>
          <w:sz w:val="32"/>
          <w:szCs w:val="36"/>
        </w:rPr>
        <w:t>/</w:t>
      </w:r>
      <w:r w:rsidRPr="00C21116">
        <w:rPr>
          <w:sz w:val="32"/>
          <w:szCs w:val="36"/>
        </w:rPr>
        <w:t>背景减除定位橡皮，计算左右视差，再换算成距离。这个过程中我接触了相机标定、双目标定、立体校正等知识，也踩过不少坑，但让我对计算机视觉和嵌入式产生了更浓的兴趣。目前我正在补数学和编程基础，希望能在学好专业课的同时，多参与实践项目，提升解决实际问题的能力。未来想往计算机视觉或智能硬件方向发展，也期待认识更多志同道合的朋友。</w:t>
      </w:r>
    </w:p>
    <w:sectPr w:rsidR="0041645F" w:rsidRPr="00C2111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HP Simplified Hans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033A3"/>
    <w:multiLevelType w:val="singleLevel"/>
    <w:tmpl w:val="BF7033A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86499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1D06237C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A4D2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41645F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0CC9"/>
    <w:rsid w:val="00BD4664"/>
    <w:rsid w:val="00BE4D64"/>
    <w:rsid w:val="00BF0749"/>
    <w:rsid w:val="00C21116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22F48F3"/>
    <w:rsid w:val="03FF56E1"/>
    <w:rsid w:val="134F380B"/>
    <w:rsid w:val="138C3ECF"/>
    <w:rsid w:val="16A90D8E"/>
    <w:rsid w:val="17DF7789"/>
    <w:rsid w:val="1D06237C"/>
    <w:rsid w:val="1E513861"/>
    <w:rsid w:val="1E5310C7"/>
    <w:rsid w:val="21CB7B54"/>
    <w:rsid w:val="25BE79E6"/>
    <w:rsid w:val="27287169"/>
    <w:rsid w:val="29585D33"/>
    <w:rsid w:val="29F85D07"/>
    <w:rsid w:val="338A1C5E"/>
    <w:rsid w:val="37C21E3A"/>
    <w:rsid w:val="39C944FA"/>
    <w:rsid w:val="3A180C6C"/>
    <w:rsid w:val="43360F8B"/>
    <w:rsid w:val="48304BC4"/>
    <w:rsid w:val="4D112BE1"/>
    <w:rsid w:val="521F3E53"/>
    <w:rsid w:val="6F187D41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369CBA"/>
  <w15:docId w15:val="{51456348-DB96-4F5E-8842-C586C139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Microsoft YaHei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Microsoft YaHei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Microsoft YaHei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8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1621889314@qq.com</cp:lastModifiedBy>
  <cp:revision>73</cp:revision>
  <dcterms:created xsi:type="dcterms:W3CDTF">2017-06-14T05:57:00Z</dcterms:created>
  <dcterms:modified xsi:type="dcterms:W3CDTF">2026-10-03T13:32:00Z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4B16D2FA1E5141159BDB75373ACC05E1_13</vt:lpwstr>
  </property>
</Properties>
</file>